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0EE70" w14:textId="33E2B6B6" w:rsidR="00D716B3" w:rsidRPr="003C6466" w:rsidRDefault="00D716B3" w:rsidP="00070D56">
      <w:pPr>
        <w:spacing w:after="0" w:line="240" w:lineRule="auto"/>
        <w:rPr>
          <w:sz w:val="16"/>
          <w:szCs w:val="16"/>
        </w:rPr>
      </w:pPr>
    </w:p>
    <w:tbl>
      <w:tblPr>
        <w:tblStyle w:val="Tabellenraster"/>
        <w:tblW w:w="11520" w:type="dxa"/>
        <w:tblBorders>
          <w:top w:val="single" w:sz="8" w:space="0" w:color="D9D9D9" w:themeColor="background1" w:themeShade="D9"/>
          <w:left w:val="single" w:sz="8" w:space="0" w:color="D9D9D9" w:themeColor="background1" w:themeShade="D9"/>
          <w:bottom w:val="single" w:sz="8" w:space="0" w:color="D9D9D9" w:themeColor="background1" w:themeShade="D9"/>
          <w:right w:val="single" w:sz="8" w:space="0" w:color="D9D9D9" w:themeColor="background1" w:themeShade="D9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"/>
        <w:gridCol w:w="2880"/>
        <w:gridCol w:w="432"/>
        <w:gridCol w:w="1498"/>
        <w:gridCol w:w="302"/>
        <w:gridCol w:w="1628"/>
        <w:gridCol w:w="360"/>
        <w:gridCol w:w="3502"/>
        <w:gridCol w:w="315"/>
        <w:gridCol w:w="315"/>
      </w:tblGrid>
      <w:tr w:rsidR="00070D56" w:rsidRPr="003C6466" w14:paraId="69F111EE" w14:textId="77777777" w:rsidTr="005A5DA6">
        <w:trPr>
          <w:trHeight w:val="288"/>
        </w:trPr>
        <w:tc>
          <w:tcPr>
            <w:tcW w:w="288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F7F876" w14:textId="77777777" w:rsidR="00070D56" w:rsidRPr="003C6466" w:rsidRDefault="00070D56" w:rsidP="00AC6F72">
            <w:pPr>
              <w:jc w:val="center"/>
            </w:pPr>
            <w:bookmarkStart w:id="0" w:name="_Hlk71159121"/>
          </w:p>
        </w:tc>
        <w:tc>
          <w:tcPr>
            <w:tcW w:w="2880" w:type="dxa"/>
            <w:tcBorders>
              <w:top w:val="nil"/>
              <w:left w:val="single" w:sz="2" w:space="0" w:color="auto"/>
              <w:bottom w:val="nil"/>
            </w:tcBorders>
            <w:shd w:val="clear" w:color="auto" w:fill="auto"/>
          </w:tcPr>
          <w:p w14:paraId="70037C10" w14:textId="77777777" w:rsidR="00070D56" w:rsidRPr="003C6466" w:rsidRDefault="00070D56" w:rsidP="00AC6F72">
            <w:pPr>
              <w:jc w:val="center"/>
            </w:pPr>
          </w:p>
        </w:tc>
        <w:tc>
          <w:tcPr>
            <w:tcW w:w="1930" w:type="dxa"/>
            <w:gridSpan w:val="2"/>
            <w:tcBorders>
              <w:top w:val="nil"/>
              <w:bottom w:val="nil"/>
            </w:tcBorders>
            <w:shd w:val="clear" w:color="auto" w:fill="auto"/>
            <w:tcMar>
              <w:right w:w="360" w:type="dxa"/>
            </w:tcMar>
          </w:tcPr>
          <w:p w14:paraId="50BB70AA" w14:textId="77777777" w:rsidR="00070D56" w:rsidRPr="003C6466" w:rsidRDefault="00070D56" w:rsidP="00D716B3">
            <w:pPr>
              <w:pStyle w:val="NormalerText"/>
              <w:rPr>
                <w:noProof/>
              </w:rPr>
            </w:pPr>
          </w:p>
        </w:tc>
        <w:tc>
          <w:tcPr>
            <w:tcW w:w="1930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41DE1787" w14:textId="77777777" w:rsidR="00070D56" w:rsidRPr="003C6466" w:rsidRDefault="00070D56" w:rsidP="00D716B3">
            <w:pPr>
              <w:pStyle w:val="NormalerText"/>
            </w:pPr>
          </w:p>
        </w:tc>
        <w:tc>
          <w:tcPr>
            <w:tcW w:w="360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003973DB" w14:textId="77777777" w:rsidR="00070D56" w:rsidRPr="003C6466" w:rsidRDefault="00070D56" w:rsidP="00526482">
            <w:pPr>
              <w:jc w:val="right"/>
            </w:pPr>
          </w:p>
        </w:tc>
        <w:tc>
          <w:tcPr>
            <w:tcW w:w="3502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371E5BEC" w14:textId="77777777" w:rsidR="00070D56" w:rsidRPr="003C6466" w:rsidRDefault="00070D56" w:rsidP="00526482"/>
        </w:tc>
        <w:tc>
          <w:tcPr>
            <w:tcW w:w="315" w:type="dxa"/>
            <w:tcBorders>
              <w:top w:val="single" w:sz="8" w:space="0" w:color="FFFFFF" w:themeColor="background1"/>
              <w:bottom w:val="nil"/>
              <w:right w:val="single" w:sz="2" w:space="0" w:color="auto"/>
            </w:tcBorders>
            <w:shd w:val="clear" w:color="auto" w:fill="auto"/>
            <w:vAlign w:val="bottom"/>
          </w:tcPr>
          <w:p w14:paraId="22B92B87" w14:textId="77777777" w:rsidR="00070D56" w:rsidRPr="003C6466" w:rsidRDefault="00070D56" w:rsidP="00526482"/>
        </w:tc>
        <w:tc>
          <w:tcPr>
            <w:tcW w:w="315" w:type="dxa"/>
            <w:tcBorders>
              <w:top w:val="nil"/>
              <w:left w:val="single" w:sz="2" w:space="0" w:color="auto"/>
              <w:bottom w:val="single" w:sz="2" w:space="0" w:color="auto"/>
              <w:right w:val="nil"/>
            </w:tcBorders>
            <w:shd w:val="clear" w:color="auto" w:fill="auto"/>
          </w:tcPr>
          <w:p w14:paraId="34C7A426" w14:textId="77777777" w:rsidR="00070D56" w:rsidRPr="003C6466" w:rsidRDefault="00070D56" w:rsidP="00526482"/>
        </w:tc>
      </w:tr>
      <w:tr w:rsidR="00461770" w:rsidRPr="003C6466" w14:paraId="465C953E" w14:textId="77777777" w:rsidTr="005A5DA6">
        <w:trPr>
          <w:trHeight w:val="1008"/>
        </w:trPr>
        <w:tc>
          <w:tcPr>
            <w:tcW w:w="288" w:type="dxa"/>
            <w:tcBorders>
              <w:top w:val="single" w:sz="2" w:space="0" w:color="auto"/>
              <w:left w:val="nil"/>
              <w:bottom w:val="nil"/>
            </w:tcBorders>
            <w:shd w:val="clear" w:color="auto" w:fill="auto"/>
          </w:tcPr>
          <w:p w14:paraId="6049C647" w14:textId="77777777" w:rsidR="00461770" w:rsidRPr="003C6466" w:rsidRDefault="00461770" w:rsidP="00461770">
            <w:pPr>
              <w:jc w:val="center"/>
            </w:pPr>
          </w:p>
        </w:tc>
        <w:tc>
          <w:tcPr>
            <w:tcW w:w="2880" w:type="dxa"/>
            <w:vMerge w:val="restart"/>
            <w:tcBorders>
              <w:top w:val="nil"/>
            </w:tcBorders>
            <w:shd w:val="clear" w:color="auto" w:fill="244254" w:themeFill="accent1"/>
            <w:vAlign w:val="center"/>
          </w:tcPr>
          <w:p w14:paraId="09488470" w14:textId="77777777" w:rsidR="00461770" w:rsidRPr="003C6466" w:rsidRDefault="00461770" w:rsidP="00461770">
            <w:pPr>
              <w:spacing w:line="192" w:lineRule="auto"/>
            </w:pPr>
            <w:r w:rsidRPr="003C6466">
              <w:rPr>
                <w:noProof/>
                <w:sz w:val="2"/>
                <w:szCs w:val="2"/>
                <w:lang w:bidi="de-DE"/>
              </w:rPr>
              <w:drawing>
                <wp:inline distT="0" distB="0" distL="0" distR="0" wp14:anchorId="0FA482A8" wp14:editId="353532EF">
                  <wp:extent cx="1703705" cy="2550160"/>
                  <wp:effectExtent l="0" t="0" r="0" b="2540"/>
                  <wp:docPr id="16" name="Grafik 16" descr="Dekorative weiße Linien in einem Wirbelmuste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fik 5" descr="Dekorative weiße Linien in einem Wirbelmuster.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 l="24329" t="48384" r="36925" b="9133"/>
                          <a:stretch/>
                        </pic:blipFill>
                        <pic:spPr bwMode="auto">
                          <a:xfrm>
                            <a:off x="0" y="0"/>
                            <a:ext cx="1704056" cy="2550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" w:type="dxa"/>
            <w:tcBorders>
              <w:top w:val="nil"/>
              <w:bottom w:val="nil"/>
            </w:tcBorders>
            <w:shd w:val="clear" w:color="auto" w:fill="244254" w:themeFill="accent1"/>
            <w:tcMar>
              <w:right w:w="360" w:type="dxa"/>
            </w:tcMar>
            <w:vAlign w:val="center"/>
          </w:tcPr>
          <w:p w14:paraId="3E0D6CB8" w14:textId="77777777" w:rsidR="00461770" w:rsidRPr="003C6466" w:rsidRDefault="00461770" w:rsidP="00461770">
            <w:pPr>
              <w:pStyle w:val="NormalerText"/>
              <w:ind w:right="-360"/>
              <w:jc w:val="center"/>
            </w:pPr>
            <w:r w:rsidRPr="003C6466">
              <w:rPr>
                <w:noProof/>
                <w:lang w:bidi="de-DE"/>
              </w:rPr>
              <mc:AlternateContent>
                <mc:Choice Requires="wps">
                  <w:drawing>
                    <wp:inline distT="0" distB="0" distL="0" distR="0" wp14:anchorId="54EFD4BD" wp14:editId="0FC12F4E">
                      <wp:extent cx="128016" cy="128016"/>
                      <wp:effectExtent l="19050" t="19050" r="24765" b="24765"/>
                      <wp:docPr id="15" name="Ellipse 15" descr="Blauer Kreis in einem finalen Logoentwurf.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016" cy="128016"/>
                              </a:xfrm>
                              <a:prstGeom prst="ellipse">
                                <a:avLst/>
                              </a:prstGeom>
                              <a:ln w="3810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ADEFE36" id="Ellipse 15" o:spid="_x0000_s1026" alt="Blauer Kreis in einem finalen Logoentwurf." style="width:10.1pt;height:1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" fillcolor="#244254 [3204]" strokecolor="#00aeef [3205]" strokeweight="3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3428" w:type="dxa"/>
            <w:gridSpan w:val="3"/>
            <w:tcBorders>
              <w:top w:val="nil"/>
              <w:bottom w:val="nil"/>
            </w:tcBorders>
            <w:shd w:val="clear" w:color="auto" w:fill="244254" w:themeFill="accent1"/>
            <w:vAlign w:val="center"/>
          </w:tcPr>
          <w:p w14:paraId="241092E1" w14:textId="4AD721C6" w:rsidR="00461770" w:rsidRPr="003C6466" w:rsidRDefault="00461770" w:rsidP="00461770">
            <w:pPr>
              <w:pStyle w:val="NormalerText"/>
            </w:pPr>
            <w:proofErr w:type="spellStart"/>
            <w:r>
              <w:t>Eventos</w:t>
            </w:r>
            <w:proofErr w:type="spellEnd"/>
            <w:r>
              <w:t xml:space="preserve"> y </w:t>
            </w:r>
            <w:proofErr w:type="spellStart"/>
            <w:r>
              <w:t>Eventos</w:t>
            </w:r>
            <w:proofErr w:type="spellEnd"/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2ADF98E2" w14:textId="77777777" w:rsidR="00461770" w:rsidRPr="003C6466" w:rsidRDefault="00461770" w:rsidP="00461770">
            <w:pPr>
              <w:jc w:val="right"/>
            </w:pPr>
          </w:p>
        </w:tc>
        <w:tc>
          <w:tcPr>
            <w:tcW w:w="3502" w:type="dxa"/>
            <w:tcBorders>
              <w:top w:val="nil"/>
              <w:bottom w:val="nil"/>
            </w:tcBorders>
            <w:vAlign w:val="bottom"/>
          </w:tcPr>
          <w:p w14:paraId="5EF8D317" w14:textId="3A7417C0" w:rsidR="00461770" w:rsidRPr="003C6466" w:rsidRDefault="00461770" w:rsidP="00461770">
            <w:sdt>
              <w:sdtPr>
                <w:id w:val="-676731937"/>
                <w:placeholder>
                  <w:docPart w:val="E88D2DA617FF4F4D873A9471FD464DAB"/>
                </w:placeholder>
                <w:temporary/>
                <w:showingPlcHdr/>
                <w15:appearance w15:val="hidden"/>
              </w:sdtPr>
              <w:sdtContent>
                <w:r w:rsidRPr="003C6466">
                  <w:rPr>
                    <w:lang w:bidi="de-DE"/>
                  </w:rPr>
                  <w:t>AN</w:t>
                </w:r>
              </w:sdtContent>
            </w:sdt>
          </w:p>
        </w:tc>
        <w:tc>
          <w:tcPr>
            <w:tcW w:w="315" w:type="dxa"/>
            <w:tcBorders>
              <w:top w:val="nil"/>
              <w:right w:val="nil"/>
            </w:tcBorders>
            <w:vAlign w:val="bottom"/>
          </w:tcPr>
          <w:p w14:paraId="0AC71404" w14:textId="77777777" w:rsidR="00461770" w:rsidRPr="003C6466" w:rsidRDefault="00461770" w:rsidP="00461770"/>
        </w:tc>
        <w:tc>
          <w:tcPr>
            <w:tcW w:w="315" w:type="dxa"/>
            <w:tcBorders>
              <w:top w:val="single" w:sz="2" w:space="0" w:color="auto"/>
              <w:right w:val="nil"/>
            </w:tcBorders>
          </w:tcPr>
          <w:p w14:paraId="12579E32" w14:textId="77777777" w:rsidR="00461770" w:rsidRPr="003C6466" w:rsidRDefault="00461770" w:rsidP="00461770"/>
        </w:tc>
      </w:tr>
      <w:tr w:rsidR="00461770" w:rsidRPr="003C6466" w14:paraId="4AF0308A" w14:textId="77777777" w:rsidTr="005A5DA6">
        <w:trPr>
          <w:trHeight w:val="588"/>
        </w:trPr>
        <w:tc>
          <w:tcPr>
            <w:tcW w:w="288" w:type="dxa"/>
            <w:vMerge w:val="restart"/>
            <w:tcBorders>
              <w:top w:val="nil"/>
              <w:left w:val="nil"/>
            </w:tcBorders>
            <w:shd w:val="clear" w:color="auto" w:fill="auto"/>
          </w:tcPr>
          <w:p w14:paraId="68D64463" w14:textId="77777777" w:rsidR="00461770" w:rsidRPr="003C6466" w:rsidRDefault="00461770" w:rsidP="00461770">
            <w:pPr>
              <w:jc w:val="center"/>
            </w:pPr>
          </w:p>
        </w:tc>
        <w:tc>
          <w:tcPr>
            <w:tcW w:w="2880" w:type="dxa"/>
            <w:vMerge/>
            <w:shd w:val="clear" w:color="auto" w:fill="244254" w:themeFill="accent1"/>
          </w:tcPr>
          <w:p w14:paraId="7F0A7422" w14:textId="77777777" w:rsidR="00461770" w:rsidRPr="003C6466" w:rsidRDefault="00461770" w:rsidP="00461770">
            <w:pPr>
              <w:jc w:val="center"/>
            </w:pPr>
          </w:p>
        </w:tc>
        <w:tc>
          <w:tcPr>
            <w:tcW w:w="2232" w:type="dxa"/>
            <w:gridSpan w:val="3"/>
            <w:vMerge w:val="restart"/>
            <w:tcBorders>
              <w:top w:val="nil"/>
            </w:tcBorders>
            <w:shd w:val="clear" w:color="auto" w:fill="244254" w:themeFill="accent1"/>
            <w:tcMar>
              <w:right w:w="360" w:type="dxa"/>
            </w:tcMar>
          </w:tcPr>
          <w:p w14:paraId="4F164B50" w14:textId="71C7A20F" w:rsidR="00461770" w:rsidRPr="002D7F12" w:rsidRDefault="00461770" w:rsidP="00461770">
            <w:pPr>
              <w:pStyle w:val="GroeweieZahl"/>
              <w:ind w:right="-360"/>
              <w:rPr>
                <w:szCs w:val="80"/>
              </w:rPr>
            </w:pPr>
            <w:r>
              <w:rPr>
                <w:szCs w:val="80"/>
              </w:rPr>
              <w:t xml:space="preserve">50 </w:t>
            </w:r>
            <w:r w:rsidRPr="002D7F12">
              <w:rPr>
                <w:szCs w:val="80"/>
              </w:rPr>
              <w:t>€</w:t>
            </w:r>
          </w:p>
        </w:tc>
        <w:tc>
          <w:tcPr>
            <w:tcW w:w="1628" w:type="dxa"/>
            <w:vMerge w:val="restart"/>
            <w:tcBorders>
              <w:top w:val="nil"/>
            </w:tcBorders>
            <w:shd w:val="clear" w:color="auto" w:fill="244254" w:themeFill="accent1"/>
            <w:vAlign w:val="center"/>
          </w:tcPr>
          <w:p w14:paraId="25542BC8" w14:textId="77777777" w:rsidR="00461770" w:rsidRPr="003C6466" w:rsidRDefault="00461770" w:rsidP="00461770">
            <w:pPr>
              <w:pStyle w:val="BlauerbeschreibenderText"/>
            </w:pPr>
            <w:sdt>
              <w:sdtPr>
                <w:id w:val="-209106969"/>
                <w:placeholder>
                  <w:docPart w:val="AA80F6114A934A64B03C9B546BE35F58"/>
                </w:placeholder>
                <w:temporary/>
                <w:showingPlcHdr/>
                <w15:appearance w15:val="hidden"/>
              </w:sdtPr>
              <w:sdtContent>
                <w:r w:rsidRPr="003C6466">
                  <w:rPr>
                    <w:lang w:bidi="de-DE"/>
                  </w:rPr>
                  <w:t xml:space="preserve">Geschenk </w:t>
                </w:r>
                <w:r w:rsidRPr="003C6466">
                  <w:rPr>
                    <w:lang w:bidi="de-DE"/>
                  </w:rPr>
                  <w:br/>
                  <w:t>Gutschein</w:t>
                </w:r>
              </w:sdtContent>
            </w:sdt>
          </w:p>
        </w:tc>
        <w:tc>
          <w:tcPr>
            <w:tcW w:w="360" w:type="dxa"/>
            <w:tcBorders>
              <w:top w:val="nil"/>
            </w:tcBorders>
            <w:vAlign w:val="bottom"/>
          </w:tcPr>
          <w:p w14:paraId="29206AD4" w14:textId="77777777" w:rsidR="00461770" w:rsidRPr="003C6466" w:rsidRDefault="00461770" w:rsidP="00461770">
            <w:pPr>
              <w:jc w:val="right"/>
            </w:pPr>
          </w:p>
        </w:tc>
        <w:tc>
          <w:tcPr>
            <w:tcW w:w="3502" w:type="dxa"/>
            <w:tcBorders>
              <w:top w:val="nil"/>
              <w:bottom w:val="single" w:sz="8" w:space="0" w:color="D9D9D9" w:themeColor="background1" w:themeShade="D9"/>
            </w:tcBorders>
            <w:tcMar>
              <w:bottom w:w="58" w:type="dxa"/>
            </w:tcMar>
            <w:vAlign w:val="bottom"/>
          </w:tcPr>
          <w:p w14:paraId="5BAF1251" w14:textId="6E1A572E" w:rsidR="00461770" w:rsidRPr="003C6466" w:rsidRDefault="00461770" w:rsidP="00461770">
            <w:pPr>
              <w:pStyle w:val="beschriftung"/>
            </w:pPr>
            <w:sdt>
              <w:sdtPr>
                <w:id w:val="-1384399523"/>
                <w:placeholder>
                  <w:docPart w:val="881A0C7BC1B348DF94088D9AFA5B5D1A"/>
                </w:placeholder>
                <w:temporary/>
                <w:showingPlcHdr/>
                <w15:appearance w15:val="hidden"/>
              </w:sdtPr>
              <w:sdtContent>
                <w:r w:rsidRPr="003C6466">
                  <w:rPr>
                    <w:lang w:bidi="de-DE"/>
                  </w:rPr>
                  <w:t>VON</w:t>
                </w:r>
              </w:sdtContent>
            </w:sdt>
          </w:p>
        </w:tc>
        <w:tc>
          <w:tcPr>
            <w:tcW w:w="315" w:type="dxa"/>
            <w:tcBorders>
              <w:right w:val="nil"/>
            </w:tcBorders>
            <w:vAlign w:val="bottom"/>
          </w:tcPr>
          <w:p w14:paraId="665E9C51" w14:textId="77777777" w:rsidR="00461770" w:rsidRPr="003C6466" w:rsidRDefault="00461770" w:rsidP="00461770"/>
        </w:tc>
        <w:tc>
          <w:tcPr>
            <w:tcW w:w="315" w:type="dxa"/>
            <w:vMerge w:val="restart"/>
            <w:tcBorders>
              <w:right w:val="nil"/>
            </w:tcBorders>
          </w:tcPr>
          <w:p w14:paraId="569FC909" w14:textId="77777777" w:rsidR="00461770" w:rsidRPr="003C6466" w:rsidRDefault="00461770" w:rsidP="00461770"/>
        </w:tc>
      </w:tr>
      <w:tr w:rsidR="00461770" w:rsidRPr="003C6466" w14:paraId="439CFCBD" w14:textId="77777777" w:rsidTr="005A5DA6">
        <w:trPr>
          <w:trHeight w:val="588"/>
        </w:trPr>
        <w:tc>
          <w:tcPr>
            <w:tcW w:w="288" w:type="dxa"/>
            <w:vMerge/>
            <w:tcBorders>
              <w:left w:val="nil"/>
              <w:bottom w:val="nil"/>
            </w:tcBorders>
            <w:shd w:val="clear" w:color="auto" w:fill="auto"/>
          </w:tcPr>
          <w:p w14:paraId="7B8308E7" w14:textId="77777777" w:rsidR="00461770" w:rsidRPr="003C6466" w:rsidRDefault="00461770" w:rsidP="00461770">
            <w:pPr>
              <w:jc w:val="center"/>
            </w:pPr>
          </w:p>
        </w:tc>
        <w:tc>
          <w:tcPr>
            <w:tcW w:w="2880" w:type="dxa"/>
            <w:vMerge/>
            <w:shd w:val="clear" w:color="auto" w:fill="244254" w:themeFill="accent1"/>
          </w:tcPr>
          <w:p w14:paraId="6CF97FE6" w14:textId="77777777" w:rsidR="00461770" w:rsidRPr="003C6466" w:rsidRDefault="00461770" w:rsidP="00461770">
            <w:pPr>
              <w:jc w:val="center"/>
            </w:pPr>
          </w:p>
        </w:tc>
        <w:tc>
          <w:tcPr>
            <w:tcW w:w="2232" w:type="dxa"/>
            <w:gridSpan w:val="3"/>
            <w:vMerge/>
            <w:tcBorders>
              <w:bottom w:val="nil"/>
            </w:tcBorders>
            <w:shd w:val="clear" w:color="auto" w:fill="244254" w:themeFill="accent1"/>
            <w:tcMar>
              <w:right w:w="360" w:type="dxa"/>
            </w:tcMar>
          </w:tcPr>
          <w:p w14:paraId="3AAC8FAB" w14:textId="77777777" w:rsidR="00461770" w:rsidRPr="003C6466" w:rsidRDefault="00461770" w:rsidP="00461770">
            <w:pPr>
              <w:pStyle w:val="GroeweieZahl"/>
              <w:ind w:right="-360"/>
              <w:rPr>
                <w:szCs w:val="80"/>
              </w:rPr>
            </w:pPr>
          </w:p>
        </w:tc>
        <w:tc>
          <w:tcPr>
            <w:tcW w:w="1628" w:type="dxa"/>
            <w:vMerge/>
            <w:tcBorders>
              <w:bottom w:val="nil"/>
            </w:tcBorders>
            <w:shd w:val="clear" w:color="auto" w:fill="244254" w:themeFill="accent1"/>
            <w:vAlign w:val="center"/>
          </w:tcPr>
          <w:p w14:paraId="0910695E" w14:textId="77777777" w:rsidR="00461770" w:rsidRPr="003C6466" w:rsidRDefault="00461770" w:rsidP="00461770">
            <w:pPr>
              <w:pStyle w:val="BlauerbeschreibenderText"/>
            </w:pPr>
          </w:p>
        </w:tc>
        <w:tc>
          <w:tcPr>
            <w:tcW w:w="360" w:type="dxa"/>
            <w:tcBorders>
              <w:bottom w:val="nil"/>
            </w:tcBorders>
            <w:vAlign w:val="bottom"/>
          </w:tcPr>
          <w:p w14:paraId="55A6F13F" w14:textId="77777777" w:rsidR="00461770" w:rsidRPr="003C6466" w:rsidRDefault="00461770" w:rsidP="00461770">
            <w:pPr>
              <w:jc w:val="right"/>
            </w:pPr>
          </w:p>
        </w:tc>
        <w:tc>
          <w:tcPr>
            <w:tcW w:w="3502" w:type="dxa"/>
            <w:tcBorders>
              <w:top w:val="single" w:sz="8" w:space="0" w:color="D9D9D9" w:themeColor="background1" w:themeShade="D9"/>
              <w:bottom w:val="nil"/>
            </w:tcBorders>
            <w:tcMar>
              <w:bottom w:w="58" w:type="dxa"/>
            </w:tcMar>
            <w:vAlign w:val="bottom"/>
          </w:tcPr>
          <w:p w14:paraId="0081DD46" w14:textId="2B3DB3EF" w:rsidR="00461770" w:rsidRPr="003C6466" w:rsidRDefault="00461770" w:rsidP="00461770">
            <w:pPr>
              <w:pStyle w:val="beschriftung"/>
            </w:pPr>
            <w:r>
              <w:t>Datum</w:t>
            </w:r>
            <w:r>
              <w:t xml:space="preserve">:                      </w:t>
            </w:r>
            <w:r>
              <w:t>Ort</w:t>
            </w:r>
            <w:r>
              <w:t>:</w:t>
            </w:r>
            <w:r>
              <w:t xml:space="preserve"> </w:t>
            </w:r>
            <w:r w:rsidRPr="003C6466">
              <w:rPr>
                <w:lang w:bidi="de-DE"/>
              </w:rPr>
              <w:t xml:space="preserve"> </w:t>
            </w:r>
          </w:p>
        </w:tc>
        <w:tc>
          <w:tcPr>
            <w:tcW w:w="315" w:type="dxa"/>
            <w:tcBorders>
              <w:right w:val="nil"/>
            </w:tcBorders>
            <w:vAlign w:val="bottom"/>
          </w:tcPr>
          <w:p w14:paraId="111282AD" w14:textId="77777777" w:rsidR="00461770" w:rsidRPr="003C6466" w:rsidRDefault="00461770" w:rsidP="00461770"/>
        </w:tc>
        <w:tc>
          <w:tcPr>
            <w:tcW w:w="315" w:type="dxa"/>
            <w:vMerge/>
            <w:tcBorders>
              <w:right w:val="nil"/>
            </w:tcBorders>
          </w:tcPr>
          <w:p w14:paraId="0E2BDBD4" w14:textId="77777777" w:rsidR="00461770" w:rsidRPr="003C6466" w:rsidRDefault="00461770" w:rsidP="00461770"/>
        </w:tc>
      </w:tr>
      <w:tr w:rsidR="00461770" w:rsidRPr="003C6466" w14:paraId="7758C7BC" w14:textId="77777777" w:rsidTr="005A5DA6">
        <w:trPr>
          <w:trHeight w:val="1008"/>
        </w:trPr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898C100" w14:textId="77777777" w:rsidR="00461770" w:rsidRPr="003C6466" w:rsidRDefault="00461770" w:rsidP="00461770">
            <w:pPr>
              <w:jc w:val="center"/>
            </w:pPr>
          </w:p>
        </w:tc>
        <w:tc>
          <w:tcPr>
            <w:tcW w:w="2880" w:type="dxa"/>
            <w:vMerge/>
            <w:shd w:val="clear" w:color="auto" w:fill="244254" w:themeFill="accent1"/>
          </w:tcPr>
          <w:p w14:paraId="17311989" w14:textId="77777777" w:rsidR="00461770" w:rsidRPr="003C6466" w:rsidRDefault="00461770" w:rsidP="00461770">
            <w:pPr>
              <w:jc w:val="center"/>
            </w:pPr>
          </w:p>
        </w:tc>
        <w:tc>
          <w:tcPr>
            <w:tcW w:w="3860" w:type="dxa"/>
            <w:gridSpan w:val="4"/>
            <w:tcBorders>
              <w:top w:val="nil"/>
              <w:bottom w:val="nil"/>
            </w:tcBorders>
            <w:shd w:val="clear" w:color="auto" w:fill="244254" w:themeFill="accent1"/>
            <w:tcMar>
              <w:right w:w="360" w:type="dxa"/>
            </w:tcMar>
          </w:tcPr>
          <w:p w14:paraId="51AD4C0C" w14:textId="4947F2F4" w:rsidR="00461770" w:rsidRPr="003C6466" w:rsidRDefault="00461770" w:rsidP="00461770">
            <w:pPr>
              <w:pStyle w:val="beschriftung"/>
            </w:pPr>
            <w:r>
              <w:rPr>
                <w:color w:val="FFFFFF" w:themeColor="background1"/>
                <w:lang w:bidi="de-DE"/>
              </w:rPr>
              <w:t>dieser gutschein berechtigt denn besitzer eine Physiotherapeutische massage in wert von 50 euro</w:t>
            </w: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004B59CE" w14:textId="77777777" w:rsidR="00461770" w:rsidRPr="003C6466" w:rsidRDefault="00461770" w:rsidP="00461770">
            <w:pPr>
              <w:jc w:val="right"/>
            </w:pPr>
          </w:p>
        </w:tc>
        <w:tc>
          <w:tcPr>
            <w:tcW w:w="3502" w:type="dxa"/>
            <w:tcBorders>
              <w:top w:val="single" w:sz="8" w:space="0" w:color="D9D9D9" w:themeColor="background1" w:themeShade="D9"/>
              <w:bottom w:val="nil"/>
            </w:tcBorders>
            <w:vAlign w:val="bottom"/>
          </w:tcPr>
          <w:p w14:paraId="65C0E776" w14:textId="3B035426" w:rsidR="00461770" w:rsidRPr="003C6466" w:rsidRDefault="00461770" w:rsidP="00461770"/>
        </w:tc>
        <w:tc>
          <w:tcPr>
            <w:tcW w:w="315" w:type="dxa"/>
            <w:tcBorders>
              <w:right w:val="nil"/>
            </w:tcBorders>
            <w:vAlign w:val="bottom"/>
          </w:tcPr>
          <w:p w14:paraId="347C797A" w14:textId="77777777" w:rsidR="00461770" w:rsidRPr="003C6466" w:rsidRDefault="00461770" w:rsidP="00461770"/>
        </w:tc>
        <w:tc>
          <w:tcPr>
            <w:tcW w:w="315" w:type="dxa"/>
            <w:tcBorders>
              <w:right w:val="nil"/>
            </w:tcBorders>
          </w:tcPr>
          <w:p w14:paraId="264D1CDB" w14:textId="77777777" w:rsidR="00461770" w:rsidRPr="003C6466" w:rsidRDefault="00461770" w:rsidP="00461770"/>
        </w:tc>
      </w:tr>
      <w:tr w:rsidR="00461770" w:rsidRPr="003C6466" w14:paraId="49CDE847" w14:textId="77777777" w:rsidTr="005A5DA6">
        <w:trPr>
          <w:trHeight w:val="711"/>
        </w:trPr>
        <w:tc>
          <w:tcPr>
            <w:tcW w:w="288" w:type="dxa"/>
            <w:tcBorders>
              <w:top w:val="nil"/>
              <w:left w:val="nil"/>
              <w:bottom w:val="single" w:sz="2" w:space="0" w:color="auto"/>
            </w:tcBorders>
            <w:shd w:val="clear" w:color="auto" w:fill="auto"/>
          </w:tcPr>
          <w:p w14:paraId="23F370C2" w14:textId="77777777" w:rsidR="00461770" w:rsidRPr="003C6466" w:rsidRDefault="00461770" w:rsidP="00461770">
            <w:pPr>
              <w:jc w:val="center"/>
            </w:pPr>
          </w:p>
        </w:tc>
        <w:tc>
          <w:tcPr>
            <w:tcW w:w="2880" w:type="dxa"/>
            <w:vMerge/>
            <w:shd w:val="clear" w:color="auto" w:fill="244254" w:themeFill="accent1"/>
          </w:tcPr>
          <w:p w14:paraId="4D3986E3" w14:textId="77777777" w:rsidR="00461770" w:rsidRPr="003C6466" w:rsidRDefault="00461770" w:rsidP="00461770">
            <w:pPr>
              <w:jc w:val="center"/>
            </w:pPr>
          </w:p>
        </w:tc>
        <w:tc>
          <w:tcPr>
            <w:tcW w:w="3860" w:type="dxa"/>
            <w:gridSpan w:val="4"/>
            <w:tcBorders>
              <w:top w:val="nil"/>
              <w:bottom w:val="nil"/>
            </w:tcBorders>
            <w:shd w:val="clear" w:color="auto" w:fill="244254" w:themeFill="accent1"/>
          </w:tcPr>
          <w:p w14:paraId="32F88616" w14:textId="69B3868D" w:rsidR="00461770" w:rsidRPr="003C6466" w:rsidRDefault="00461770" w:rsidP="00461770">
            <w:pPr>
              <w:pStyle w:val="NormalerText"/>
            </w:pPr>
            <w:sdt>
              <w:sdtPr>
                <w:id w:val="-1788040494"/>
                <w:placeholder>
                  <w:docPart w:val="994DB118FC7D405C823E72DCBAE98448"/>
                </w:placeholder>
                <w:temporary/>
                <w:showingPlcHdr/>
                <w15:appearance w15:val="hidden"/>
              </w:sdtPr>
              <w:sdtContent>
                <w:r w:rsidRPr="003C6466">
                  <w:rPr>
                    <w:lang w:bidi="de-DE"/>
                  </w:rPr>
                  <w:t>555.543.5432</w:t>
                </w:r>
              </w:sdtContent>
            </w:sdt>
            <w:r w:rsidRPr="003C6466">
              <w:rPr>
                <w:lang w:bidi="de-DE"/>
              </w:rPr>
              <w:tab/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033CC8BF" w14:textId="77777777" w:rsidR="00461770" w:rsidRPr="003C6466" w:rsidRDefault="00461770" w:rsidP="00461770"/>
        </w:tc>
        <w:tc>
          <w:tcPr>
            <w:tcW w:w="3502" w:type="dxa"/>
            <w:tcBorders>
              <w:top w:val="nil"/>
              <w:bottom w:val="nil"/>
            </w:tcBorders>
          </w:tcPr>
          <w:p w14:paraId="01DDA2F1" w14:textId="77777777" w:rsidR="00461770" w:rsidRDefault="00461770" w:rsidP="00461770">
            <w:pPr>
              <w:pStyle w:val="KleinerText0"/>
            </w:pPr>
          </w:p>
          <w:p w14:paraId="3017C119" w14:textId="77777777" w:rsidR="00461770" w:rsidRDefault="00461770" w:rsidP="00461770">
            <w:pPr>
              <w:pStyle w:val="KleinerText0"/>
            </w:pPr>
          </w:p>
          <w:p w14:paraId="4DEDF731" w14:textId="74798297" w:rsidR="00461770" w:rsidRPr="003C6466" w:rsidRDefault="00461770" w:rsidP="00461770">
            <w:pPr>
              <w:pStyle w:val="KleinerText0"/>
            </w:pPr>
            <w:r>
              <w:t>Unterschrift_______________________________</w:t>
            </w:r>
          </w:p>
        </w:tc>
        <w:tc>
          <w:tcPr>
            <w:tcW w:w="315" w:type="dxa"/>
            <w:tcBorders>
              <w:right w:val="nil"/>
            </w:tcBorders>
            <w:vAlign w:val="bottom"/>
          </w:tcPr>
          <w:p w14:paraId="3D30E84C" w14:textId="77777777" w:rsidR="00461770" w:rsidRPr="003C6466" w:rsidRDefault="00461770" w:rsidP="00461770"/>
        </w:tc>
        <w:tc>
          <w:tcPr>
            <w:tcW w:w="315" w:type="dxa"/>
            <w:tcBorders>
              <w:bottom w:val="single" w:sz="2" w:space="0" w:color="auto"/>
              <w:right w:val="nil"/>
            </w:tcBorders>
          </w:tcPr>
          <w:p w14:paraId="184C7FC2" w14:textId="77777777" w:rsidR="00461770" w:rsidRPr="003C6466" w:rsidRDefault="00461770" w:rsidP="00461770"/>
        </w:tc>
      </w:tr>
      <w:bookmarkEnd w:id="0"/>
    </w:tbl>
    <w:p w14:paraId="10F48524" w14:textId="79EB69E9" w:rsidR="00070D56" w:rsidRPr="003C6466" w:rsidRDefault="00070D56" w:rsidP="00070D56">
      <w:pPr>
        <w:spacing w:after="0" w:line="240" w:lineRule="auto"/>
        <w:rPr>
          <w:sz w:val="16"/>
          <w:szCs w:val="16"/>
        </w:rPr>
      </w:pPr>
    </w:p>
    <w:sectPr w:rsidR="00070D56" w:rsidRPr="003C6466" w:rsidSect="007517B1">
      <w:pgSz w:w="11906" w:h="16838" w:code="9"/>
      <w:pgMar w:top="864" w:right="173" w:bottom="864" w:left="173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A7E36" w14:textId="77777777" w:rsidR="003E466D" w:rsidRDefault="003E466D" w:rsidP="00132E84">
      <w:pPr>
        <w:spacing w:after="0" w:line="240" w:lineRule="auto"/>
      </w:pPr>
      <w:r>
        <w:separator/>
      </w:r>
    </w:p>
  </w:endnote>
  <w:endnote w:type="continuationSeparator" w:id="0">
    <w:p w14:paraId="307FE6A8" w14:textId="77777777" w:rsidR="003E466D" w:rsidRDefault="003E466D" w:rsidP="00132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C0290" w14:textId="77777777" w:rsidR="003E466D" w:rsidRDefault="003E466D" w:rsidP="00132E84">
      <w:pPr>
        <w:spacing w:after="0" w:line="240" w:lineRule="auto"/>
      </w:pPr>
      <w:r>
        <w:separator/>
      </w:r>
    </w:p>
  </w:footnote>
  <w:footnote w:type="continuationSeparator" w:id="0">
    <w:p w14:paraId="096B51CE" w14:textId="77777777" w:rsidR="003E466D" w:rsidRDefault="003E466D" w:rsidP="00132E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50"/>
    <w:rsid w:val="00012E60"/>
    <w:rsid w:val="000519B9"/>
    <w:rsid w:val="00057863"/>
    <w:rsid w:val="00070D56"/>
    <w:rsid w:val="00073679"/>
    <w:rsid w:val="000C1161"/>
    <w:rsid w:val="000D0D97"/>
    <w:rsid w:val="000E7623"/>
    <w:rsid w:val="00104D45"/>
    <w:rsid w:val="00116081"/>
    <w:rsid w:val="00125541"/>
    <w:rsid w:val="00132E84"/>
    <w:rsid w:val="001546E5"/>
    <w:rsid w:val="00167B81"/>
    <w:rsid w:val="0018706B"/>
    <w:rsid w:val="001A721E"/>
    <w:rsid w:val="001B574E"/>
    <w:rsid w:val="00222509"/>
    <w:rsid w:val="00222B3C"/>
    <w:rsid w:val="002235B6"/>
    <w:rsid w:val="00235FBB"/>
    <w:rsid w:val="0024657E"/>
    <w:rsid w:val="0029426E"/>
    <w:rsid w:val="002D7F12"/>
    <w:rsid w:val="002F0B72"/>
    <w:rsid w:val="003147A3"/>
    <w:rsid w:val="003C6466"/>
    <w:rsid w:val="003E35A1"/>
    <w:rsid w:val="003E466D"/>
    <w:rsid w:val="003E6456"/>
    <w:rsid w:val="003F0AFE"/>
    <w:rsid w:val="0042183D"/>
    <w:rsid w:val="004601F2"/>
    <w:rsid w:val="00461770"/>
    <w:rsid w:val="0046214E"/>
    <w:rsid w:val="004B3A8C"/>
    <w:rsid w:val="0050569D"/>
    <w:rsid w:val="005159A4"/>
    <w:rsid w:val="00521144"/>
    <w:rsid w:val="00526482"/>
    <w:rsid w:val="00560FC1"/>
    <w:rsid w:val="005A5DA6"/>
    <w:rsid w:val="0062252E"/>
    <w:rsid w:val="00696DE4"/>
    <w:rsid w:val="006C37A8"/>
    <w:rsid w:val="00716D05"/>
    <w:rsid w:val="007517B1"/>
    <w:rsid w:val="00804C3C"/>
    <w:rsid w:val="00851D85"/>
    <w:rsid w:val="00886410"/>
    <w:rsid w:val="008D6996"/>
    <w:rsid w:val="00927E9F"/>
    <w:rsid w:val="00940D3D"/>
    <w:rsid w:val="00963C7E"/>
    <w:rsid w:val="009740E5"/>
    <w:rsid w:val="00992A06"/>
    <w:rsid w:val="00A64F86"/>
    <w:rsid w:val="00AC6F72"/>
    <w:rsid w:val="00B126EA"/>
    <w:rsid w:val="00B2589A"/>
    <w:rsid w:val="00B300FC"/>
    <w:rsid w:val="00B44679"/>
    <w:rsid w:val="00B70395"/>
    <w:rsid w:val="00B93150"/>
    <w:rsid w:val="00BA2346"/>
    <w:rsid w:val="00BB74D3"/>
    <w:rsid w:val="00BC1F50"/>
    <w:rsid w:val="00C03DC9"/>
    <w:rsid w:val="00C04E7F"/>
    <w:rsid w:val="00C50ACB"/>
    <w:rsid w:val="00C7426B"/>
    <w:rsid w:val="00C97D1B"/>
    <w:rsid w:val="00CA039E"/>
    <w:rsid w:val="00CA0D40"/>
    <w:rsid w:val="00CA3211"/>
    <w:rsid w:val="00CE4C22"/>
    <w:rsid w:val="00D038AB"/>
    <w:rsid w:val="00D158C0"/>
    <w:rsid w:val="00D22EFB"/>
    <w:rsid w:val="00D36165"/>
    <w:rsid w:val="00D404CC"/>
    <w:rsid w:val="00D5660B"/>
    <w:rsid w:val="00D57B68"/>
    <w:rsid w:val="00D716B3"/>
    <w:rsid w:val="00D8529F"/>
    <w:rsid w:val="00DA330C"/>
    <w:rsid w:val="00E50308"/>
    <w:rsid w:val="00E6076B"/>
    <w:rsid w:val="00EA034E"/>
    <w:rsid w:val="00EB4899"/>
    <w:rsid w:val="00EC193F"/>
    <w:rsid w:val="00EC36C2"/>
    <w:rsid w:val="00EC3741"/>
    <w:rsid w:val="00EC475C"/>
    <w:rsid w:val="00EE1D58"/>
    <w:rsid w:val="00EF0363"/>
    <w:rsid w:val="00F576CF"/>
    <w:rsid w:val="00F73242"/>
    <w:rsid w:val="00F75D8C"/>
    <w:rsid w:val="00F85B95"/>
    <w:rsid w:val="00FF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1B22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A5DA6"/>
    <w:pPr>
      <w:ind w:right="-144"/>
    </w:p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D7F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22029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D57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ierLogotextinGrobuchstaben">
    <w:name w:val="Weißer Logotext in Großbuchstaben"/>
    <w:basedOn w:val="Standard"/>
    <w:qFormat/>
    <w:rsid w:val="004B3A8C"/>
    <w:pPr>
      <w:spacing w:after="0" w:line="240" w:lineRule="auto"/>
    </w:pPr>
    <w:rPr>
      <w:sz w:val="20"/>
      <w:szCs w:val="20"/>
    </w:rPr>
  </w:style>
  <w:style w:type="paragraph" w:customStyle="1" w:styleId="GroeweieZahl">
    <w:name w:val="Große weiße Zahl"/>
    <w:basedOn w:val="Standard"/>
    <w:qFormat/>
    <w:rsid w:val="003C6466"/>
    <w:pPr>
      <w:spacing w:after="0" w:line="240" w:lineRule="auto"/>
    </w:pPr>
    <w:rPr>
      <w:rFonts w:asciiTheme="majorHAnsi" w:hAnsiTheme="majorHAnsi"/>
      <w:b/>
      <w:bCs/>
      <w:color w:val="FFFFFF" w:themeColor="background1"/>
      <w:sz w:val="80"/>
      <w:szCs w:val="96"/>
    </w:rPr>
  </w:style>
  <w:style w:type="paragraph" w:customStyle="1" w:styleId="BlauerbeschreibenderText">
    <w:name w:val="Blauer beschreibender Text"/>
    <w:basedOn w:val="Standard"/>
    <w:qFormat/>
    <w:rsid w:val="00070D56"/>
    <w:pPr>
      <w:spacing w:after="0" w:line="440" w:lineRule="exact"/>
    </w:pPr>
    <w:rPr>
      <w:rFonts w:asciiTheme="majorHAnsi" w:hAnsiTheme="majorHAnsi"/>
      <w:b/>
      <w:bCs/>
      <w:color w:val="00AEEF" w:themeColor="accent2"/>
      <w:sz w:val="32"/>
      <w:szCs w:val="36"/>
    </w:rPr>
  </w:style>
  <w:style w:type="paragraph" w:customStyle="1" w:styleId="NormalerText">
    <w:name w:val="Normaler Text"/>
    <w:aliases w:val="Weiß"/>
    <w:basedOn w:val="Standard"/>
    <w:qFormat/>
    <w:rsid w:val="004B3A8C"/>
    <w:pPr>
      <w:spacing w:after="0" w:line="240" w:lineRule="auto"/>
    </w:pPr>
    <w:rPr>
      <w:sz w:val="18"/>
      <w:szCs w:val="18"/>
    </w:rPr>
  </w:style>
  <w:style w:type="paragraph" w:customStyle="1" w:styleId="KleinerText">
    <w:name w:val="Kleiner Text"/>
    <w:aliases w:val="Weiß"/>
    <w:basedOn w:val="Standard"/>
    <w:qFormat/>
    <w:rsid w:val="00B2589A"/>
    <w:pPr>
      <w:spacing w:after="0" w:line="240" w:lineRule="auto"/>
    </w:pPr>
    <w:rPr>
      <w:color w:val="FFFFFF" w:themeColor="background1"/>
      <w:sz w:val="18"/>
      <w:szCs w:val="16"/>
    </w:rPr>
  </w:style>
  <w:style w:type="paragraph" w:customStyle="1" w:styleId="KleinerText0">
    <w:name w:val="Kleiner Text"/>
    <w:aliases w:val="Marineblau"/>
    <w:basedOn w:val="Standard"/>
    <w:qFormat/>
    <w:rsid w:val="00B2589A"/>
    <w:pPr>
      <w:spacing w:after="0" w:line="240" w:lineRule="auto"/>
    </w:pPr>
    <w:rPr>
      <w:color w:val="244254" w:themeColor="accent1"/>
      <w:sz w:val="18"/>
      <w:szCs w:val="16"/>
    </w:rPr>
  </w:style>
  <w:style w:type="paragraph" w:customStyle="1" w:styleId="beschriftung">
    <w:name w:val="beschriftung"/>
    <w:basedOn w:val="Standard"/>
    <w:qFormat/>
    <w:rsid w:val="00B93150"/>
    <w:pPr>
      <w:spacing w:after="0" w:line="240" w:lineRule="auto"/>
    </w:pPr>
    <w:rPr>
      <w:caps/>
      <w:color w:val="244254" w:themeColor="accent1"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D716B3"/>
    <w:rPr>
      <w:color w:val="808080"/>
    </w:rPr>
  </w:style>
  <w:style w:type="paragraph" w:styleId="Kopfzeile">
    <w:name w:val="header"/>
    <w:basedOn w:val="Standard"/>
    <w:link w:val="KopfzeileZchn"/>
    <w:uiPriority w:val="99"/>
    <w:semiHidden/>
    <w:rsid w:val="00132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D5660B"/>
  </w:style>
  <w:style w:type="paragraph" w:styleId="Fuzeile">
    <w:name w:val="footer"/>
    <w:basedOn w:val="Standard"/>
    <w:link w:val="FuzeileZchn"/>
    <w:uiPriority w:val="99"/>
    <w:semiHidden/>
    <w:rsid w:val="00132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D5660B"/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D7F12"/>
    <w:rPr>
      <w:rFonts w:asciiTheme="majorHAnsi" w:eastAsiaTheme="majorEastAsia" w:hAnsiTheme="majorHAnsi" w:cstheme="majorBidi"/>
      <w:color w:val="122029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3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dent\AppData\Roaming\Microsoft\Templates\Geschenkgutschein%20f&#252;r%20Technologieunternehmen%20(3%20pro%20Seit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88D2DA617FF4F4D873A9471FD464DA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CFA4E64-BE53-4EB9-AB46-E3B06D7947DC}"/>
      </w:docPartPr>
      <w:docPartBody>
        <w:p w:rsidR="00000000" w:rsidRDefault="00953F39" w:rsidP="00953F39">
          <w:pPr>
            <w:pStyle w:val="E88D2DA617FF4F4D873A9471FD464DAB"/>
          </w:pPr>
          <w:r w:rsidRPr="003C6466">
            <w:rPr>
              <w:lang w:bidi="de-DE"/>
            </w:rPr>
            <w:t>AN</w:t>
          </w:r>
        </w:p>
      </w:docPartBody>
    </w:docPart>
    <w:docPart>
      <w:docPartPr>
        <w:name w:val="AA80F6114A934A64B03C9B546BE35F5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1527B72-D188-44EA-AC16-842D28194E42}"/>
      </w:docPartPr>
      <w:docPartBody>
        <w:p w:rsidR="00000000" w:rsidRDefault="00953F39" w:rsidP="00953F39">
          <w:pPr>
            <w:pStyle w:val="AA80F6114A934A64B03C9B546BE35F58"/>
          </w:pPr>
          <w:r w:rsidRPr="003C6466">
            <w:rPr>
              <w:lang w:bidi="de-DE"/>
            </w:rPr>
            <w:t xml:space="preserve">Geschenk </w:t>
          </w:r>
          <w:r w:rsidRPr="003C6466">
            <w:rPr>
              <w:lang w:bidi="de-DE"/>
            </w:rPr>
            <w:br/>
            <w:t>Gutschein</w:t>
          </w:r>
        </w:p>
      </w:docPartBody>
    </w:docPart>
    <w:docPart>
      <w:docPartPr>
        <w:name w:val="881A0C7BC1B348DF94088D9AFA5B5D1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7D3F2A0-A771-4A8A-991A-253C48AC77FB}"/>
      </w:docPartPr>
      <w:docPartBody>
        <w:p w:rsidR="00000000" w:rsidRDefault="00953F39" w:rsidP="00953F39">
          <w:pPr>
            <w:pStyle w:val="881A0C7BC1B348DF94088D9AFA5B5D1A"/>
          </w:pPr>
          <w:r w:rsidRPr="003C6466">
            <w:rPr>
              <w:lang w:bidi="de-DE"/>
            </w:rPr>
            <w:t>VON</w:t>
          </w:r>
        </w:p>
      </w:docPartBody>
    </w:docPart>
    <w:docPart>
      <w:docPartPr>
        <w:name w:val="994DB118FC7D405C823E72DCBAE9844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5BBF654-621A-4524-8C14-476E9679B467}"/>
      </w:docPartPr>
      <w:docPartBody>
        <w:p w:rsidR="00000000" w:rsidRDefault="00953F39" w:rsidP="00953F39">
          <w:pPr>
            <w:pStyle w:val="994DB118FC7D405C823E72DCBAE98448"/>
          </w:pPr>
          <w:r w:rsidRPr="003C6466">
            <w:rPr>
              <w:lang w:bidi="de-DE"/>
            </w:rPr>
            <w:t>555.543.5432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39"/>
    <w:rsid w:val="00953F39"/>
    <w:rsid w:val="00C0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4577BD16BF3B446EA9CBCBEC03698FEE">
    <w:name w:val="4577BD16BF3B446EA9CBCBEC03698FEE"/>
  </w:style>
  <w:style w:type="paragraph" w:customStyle="1" w:styleId="5B66D59892304602856FCEB7CA00047F">
    <w:name w:val="5B66D59892304602856FCEB7CA00047F"/>
  </w:style>
  <w:style w:type="paragraph" w:customStyle="1" w:styleId="DC49AA55C20745C1A704342B35180F17">
    <w:name w:val="DC49AA55C20745C1A704342B35180F17"/>
  </w:style>
  <w:style w:type="paragraph" w:customStyle="1" w:styleId="29F50D37D2AA49D8BC6DC0C84415BE26">
    <w:name w:val="29F50D37D2AA49D8BC6DC0C84415BE26"/>
  </w:style>
  <w:style w:type="paragraph" w:customStyle="1" w:styleId="F7F9CCE2487243D4B8DDF47F0EFE8DBC">
    <w:name w:val="F7F9CCE2487243D4B8DDF47F0EFE8DBC"/>
  </w:style>
  <w:style w:type="paragraph" w:customStyle="1" w:styleId="7F8F9B8D038E4F04A6DF22C58D9CD07C">
    <w:name w:val="7F8F9B8D038E4F04A6DF22C58D9CD07C"/>
  </w:style>
  <w:style w:type="paragraph" w:customStyle="1" w:styleId="D315B7C9CC08498A98FB7856488B2683">
    <w:name w:val="D315B7C9CC08498A98FB7856488B2683"/>
  </w:style>
  <w:style w:type="paragraph" w:customStyle="1" w:styleId="E24BA5FD124549F8BE2CACD5880334BE">
    <w:name w:val="E24BA5FD124549F8BE2CACD5880334BE"/>
  </w:style>
  <w:style w:type="paragraph" w:customStyle="1" w:styleId="D9D8393CD9004FC69FAFAE753CC49D2B">
    <w:name w:val="D9D8393CD9004FC69FAFAE753CC49D2B"/>
  </w:style>
  <w:style w:type="paragraph" w:customStyle="1" w:styleId="463F14FAAF774354823F103717B79114">
    <w:name w:val="463F14FAAF774354823F103717B79114"/>
  </w:style>
  <w:style w:type="paragraph" w:customStyle="1" w:styleId="67485D1C531D4C459299202FE77D1ECB">
    <w:name w:val="67485D1C531D4C459299202FE77D1ECB"/>
  </w:style>
  <w:style w:type="paragraph" w:customStyle="1" w:styleId="F516CB6CAD784DDE937D9D5373997384">
    <w:name w:val="F516CB6CAD784DDE937D9D5373997384"/>
  </w:style>
  <w:style w:type="paragraph" w:customStyle="1" w:styleId="49E2B125238C4694B4B509449404D906">
    <w:name w:val="49E2B125238C4694B4B509449404D906"/>
  </w:style>
  <w:style w:type="paragraph" w:customStyle="1" w:styleId="A00E039EEDE24B91BCDF8BE6CB369903">
    <w:name w:val="A00E039EEDE24B91BCDF8BE6CB369903"/>
  </w:style>
  <w:style w:type="paragraph" w:customStyle="1" w:styleId="CBCA00ED3A3F451C884B726113B9709F">
    <w:name w:val="CBCA00ED3A3F451C884B726113B9709F"/>
  </w:style>
  <w:style w:type="paragraph" w:customStyle="1" w:styleId="4484FF6B2597421C8EEC2427CD734A3D">
    <w:name w:val="4484FF6B2597421C8EEC2427CD734A3D"/>
  </w:style>
  <w:style w:type="paragraph" w:customStyle="1" w:styleId="721025BEDACD48A2B8D7B790E834177E">
    <w:name w:val="721025BEDACD48A2B8D7B790E834177E"/>
  </w:style>
  <w:style w:type="paragraph" w:customStyle="1" w:styleId="F84F7EA03D7A4984832C68F54CD518A0">
    <w:name w:val="F84F7EA03D7A4984832C68F54CD518A0"/>
  </w:style>
  <w:style w:type="paragraph" w:customStyle="1" w:styleId="758A4E7F617C48BEB176A53590C3507C">
    <w:name w:val="758A4E7F617C48BEB176A53590C3507C"/>
  </w:style>
  <w:style w:type="paragraph" w:customStyle="1" w:styleId="7489655E6C29443997F59A19AA06C145">
    <w:name w:val="7489655E6C29443997F59A19AA06C145"/>
  </w:style>
  <w:style w:type="paragraph" w:customStyle="1" w:styleId="CF98F47C36794F7D8B289ED456BD8C18">
    <w:name w:val="CF98F47C36794F7D8B289ED456BD8C18"/>
  </w:style>
  <w:style w:type="paragraph" w:customStyle="1" w:styleId="83A6AB59DCDD4E11BC3D5F7F81C5921F">
    <w:name w:val="83A6AB59DCDD4E11BC3D5F7F81C5921F"/>
  </w:style>
  <w:style w:type="paragraph" w:customStyle="1" w:styleId="C983BEEE63524D65AF0B3D7249ABC04A">
    <w:name w:val="C983BEEE63524D65AF0B3D7249ABC04A"/>
  </w:style>
  <w:style w:type="paragraph" w:customStyle="1" w:styleId="3CF4FF0CBF0A434F9CBA7E7230EE9046">
    <w:name w:val="3CF4FF0CBF0A434F9CBA7E7230EE9046"/>
  </w:style>
  <w:style w:type="paragraph" w:customStyle="1" w:styleId="4D3D9D16635D46CDA8CA15F6CD785BBB">
    <w:name w:val="4D3D9D16635D46CDA8CA15F6CD785BBB"/>
  </w:style>
  <w:style w:type="paragraph" w:customStyle="1" w:styleId="26F88F53FCC84F46BFC24ADFA246DE4D">
    <w:name w:val="26F88F53FCC84F46BFC24ADFA246DE4D"/>
  </w:style>
  <w:style w:type="paragraph" w:customStyle="1" w:styleId="D08F41E72F9D4797BB24FF262D22BF1C">
    <w:name w:val="D08F41E72F9D4797BB24FF262D22BF1C"/>
  </w:style>
  <w:style w:type="paragraph" w:customStyle="1" w:styleId="3876E8F7229F451F807855C91513F4AB">
    <w:name w:val="3876E8F7229F451F807855C91513F4AB"/>
    <w:rsid w:val="00953F39"/>
  </w:style>
  <w:style w:type="paragraph" w:customStyle="1" w:styleId="E88D2DA617FF4F4D873A9471FD464DAB">
    <w:name w:val="E88D2DA617FF4F4D873A9471FD464DAB"/>
    <w:rsid w:val="00953F39"/>
  </w:style>
  <w:style w:type="paragraph" w:customStyle="1" w:styleId="AA80F6114A934A64B03C9B546BE35F58">
    <w:name w:val="AA80F6114A934A64B03C9B546BE35F58"/>
    <w:rsid w:val="00953F39"/>
  </w:style>
  <w:style w:type="paragraph" w:customStyle="1" w:styleId="881A0C7BC1B348DF94088D9AFA5B5D1A">
    <w:name w:val="881A0C7BC1B348DF94088D9AFA5B5D1A"/>
    <w:rsid w:val="00953F39"/>
  </w:style>
  <w:style w:type="paragraph" w:customStyle="1" w:styleId="994DB118FC7D405C823E72DCBAE98448">
    <w:name w:val="994DB118FC7D405C823E72DCBAE98448"/>
    <w:rsid w:val="00953F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3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44254"/>
      </a:accent1>
      <a:accent2>
        <a:srgbClr val="00AEEF"/>
      </a:accent2>
      <a:accent3>
        <a:srgbClr val="A5A5A5"/>
      </a:accent3>
      <a:accent4>
        <a:srgbClr val="1E0CCA"/>
      </a:accent4>
      <a:accent5>
        <a:srgbClr val="5B9BD5"/>
      </a:accent5>
      <a:accent6>
        <a:srgbClr val="FDC15F"/>
      </a:accent6>
      <a:hlink>
        <a:srgbClr val="0563C1"/>
      </a:hlink>
      <a:folHlink>
        <a:srgbClr val="954F72"/>
      </a:folHlink>
    </a:clrScheme>
    <a:fontScheme name="Custom 50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TaxCatchAll xmlns="230e9df3-be65-4c73-a93b-d1236ebd677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27a416adda3cf0f491a4f548a2367a54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ef98d826045059a9b3c156985e150db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17358C-7F26-4774-BB21-0605373F7E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FE8CBF-BB41-4E85-A519-BA97DECD20C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F951275-7DC2-4804-9E20-7DAABE3049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874F8E-7747-4957-A703-13DEED8AF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Geschenkgutschein für Technologieunternehmen (3 pro Seite).dotx</Template>
  <TotalTime>0</TotalTime>
  <Pages>1</Pages>
  <Words>40</Words>
  <Characters>256</Characters>
  <Application>Microsoft Office Word</Application>
  <DocSecurity>0</DocSecurity>
  <Lines>2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2022-05-07T03:47:00Z</dcterms:created>
  <dcterms:modified xsi:type="dcterms:W3CDTF">2022-05-07T04:02:00Z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